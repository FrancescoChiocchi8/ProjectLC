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84990" w14:textId="5F9CF040" w:rsidR="00C6554A" w:rsidRDefault="007333B8" w:rsidP="00C6554A">
      <w:pPr>
        <w:pStyle w:val="Foto"/>
      </w:pPr>
      <w:r>
        <w:rPr>
          <w:noProof/>
        </w:rPr>
        <w:drawing>
          <wp:inline distT="0" distB="0" distL="0" distR="0" wp14:anchorId="1B651BB5" wp14:editId="0DE0297C">
            <wp:extent cx="5434330" cy="4450080"/>
            <wp:effectExtent l="0" t="0" r="0" b="7620"/>
            <wp:docPr id="1" name="Immagine 1" descr="Albero genealogico: perché è importante disegnarlo | Ramona Di Mu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bero genealogico: perché è importante disegnarlo | Ramona Di Mur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A570" w14:textId="22E684D0" w:rsidR="007333B8" w:rsidRDefault="007333B8" w:rsidP="00C6554A">
      <w:pPr>
        <w:pStyle w:val="Foto"/>
      </w:pPr>
    </w:p>
    <w:p w14:paraId="0081DEE2" w14:textId="77777777" w:rsidR="007333B8" w:rsidRPr="008B5277" w:rsidRDefault="007333B8" w:rsidP="00C6554A">
      <w:pPr>
        <w:pStyle w:val="Foto"/>
      </w:pPr>
    </w:p>
    <w:p w14:paraId="3EBAE823" w14:textId="6E7E6681" w:rsidR="00C6554A" w:rsidRDefault="007333B8" w:rsidP="00C6554A">
      <w:pPr>
        <w:pStyle w:val="Titolo"/>
      </w:pPr>
      <w:r>
        <w:t>Albero Genealogico</w:t>
      </w:r>
    </w:p>
    <w:p w14:paraId="236863DA" w14:textId="4A50D7CC" w:rsidR="00C6554A" w:rsidRPr="00D5413C" w:rsidRDefault="007333B8" w:rsidP="00C6554A">
      <w:pPr>
        <w:pStyle w:val="Sottotitolo"/>
      </w:pPr>
      <w:r>
        <w:t>Progetto Linguaggi e Compilatori 2021/22</w:t>
      </w:r>
    </w:p>
    <w:p w14:paraId="76CB7390" w14:textId="1F3D19A7" w:rsidR="00C6554A" w:rsidRDefault="007333B8" w:rsidP="00C6554A">
      <w:pPr>
        <w:pStyle w:val="Informazionidicontatto"/>
      </w:pPr>
      <w:r>
        <w:t>Francesco Chiocchi</w:t>
      </w:r>
      <w:r w:rsidR="00C6554A">
        <w:rPr>
          <w:lang w:bidi="it-IT"/>
        </w:rPr>
        <w:t xml:space="preserve"> | </w:t>
      </w:r>
      <w:r>
        <w:t>Linguaggi e Compilatori</w:t>
      </w:r>
      <w:r>
        <w:rPr>
          <w:lang w:bidi="it-IT"/>
        </w:rPr>
        <w:t xml:space="preserve"> </w:t>
      </w:r>
      <w:r w:rsidR="00C6554A">
        <w:rPr>
          <w:lang w:bidi="it-IT"/>
        </w:rPr>
        <w:t xml:space="preserve">| </w:t>
      </w:r>
      <w:r w:rsidR="005F3DBA">
        <w:t>20</w:t>
      </w:r>
      <w:r>
        <w:t>/06/2022</w:t>
      </w:r>
      <w:r w:rsidR="00C6554A">
        <w:rPr>
          <w:lang w:bidi="it-IT"/>
        </w:rPr>
        <w:br w:type="page"/>
      </w:r>
    </w:p>
    <w:p w14:paraId="6B019869" w14:textId="3A3D4476" w:rsidR="00B22872" w:rsidRDefault="00B22872" w:rsidP="00B22872">
      <w:pPr>
        <w:pStyle w:val="Titolo1"/>
      </w:pPr>
      <w:r>
        <w:lastRenderedPageBreak/>
        <w:t>Grammatica</w:t>
      </w:r>
    </w:p>
    <w:p w14:paraId="2A5925D2" w14:textId="77777777" w:rsidR="00255978" w:rsidRDefault="00B22872" w:rsidP="00B22872">
      <w:r>
        <w:t xml:space="preserve">Usando il tool di </w:t>
      </w:r>
      <w:proofErr w:type="spellStart"/>
      <w:r>
        <w:t>IntelliJ</w:t>
      </w:r>
      <w:proofErr w:type="spellEnd"/>
      <w:r>
        <w:t xml:space="preserve"> per ANTLR4 ho costruito una grammatica generica</w:t>
      </w:r>
      <w:r w:rsidR="00CE1AB8">
        <w:t xml:space="preserve"> dove ho</w:t>
      </w:r>
      <w:r>
        <w:t xml:space="preserve"> immaginato che </w:t>
      </w:r>
      <w:r w:rsidR="00CE1AB8">
        <w:t xml:space="preserve">un file di tipo </w:t>
      </w:r>
      <w:proofErr w:type="spellStart"/>
      <w:r w:rsidR="00CE1AB8">
        <w:t>Gedcom</w:t>
      </w:r>
      <w:proofErr w:type="spellEnd"/>
      <w:r w:rsidR="00CE1AB8">
        <w:t xml:space="preserve"> è formato da un insieme di record, i quali hanno un livello, un tag opzionale rappresentante l’inizializzazione di un individuo o di una famiglia, un tag obbligatorio e il valore del record che è opzionale</w:t>
      </w:r>
      <w:r w:rsidR="00C8257B">
        <w:t xml:space="preserve">. </w:t>
      </w:r>
    </w:p>
    <w:p w14:paraId="4880A1DE" w14:textId="1D8FA27C" w:rsidR="00C8257B" w:rsidRDefault="00C8257B" w:rsidP="00B22872">
      <w:r>
        <w:t>Infine</w:t>
      </w:r>
      <w:r w:rsidR="00255978">
        <w:t>,</w:t>
      </w:r>
      <w:r>
        <w:t xml:space="preserve"> come detto all’inizio, un file di tipo </w:t>
      </w:r>
      <w:proofErr w:type="spellStart"/>
      <w:r>
        <w:t>Gedcom</w:t>
      </w:r>
      <w:proofErr w:type="spellEnd"/>
      <w:r>
        <w:t xml:space="preserve"> deve contenere anche un ultimo record di tipo richiesta dal quale poi partiranno le operazioni di calcolo degli antenati/discendenti di un certo individuo.</w:t>
      </w:r>
    </w:p>
    <w:p w14:paraId="58005DAE" w14:textId="3CDE46A5" w:rsidR="00B41B3A" w:rsidRDefault="00B41B3A" w:rsidP="00B22872">
      <w:r>
        <w:t xml:space="preserve">(Nella cartella condivisa metterò a disposizione l’immagine completa dell’albero di </w:t>
      </w:r>
      <w:proofErr w:type="spellStart"/>
      <w:r>
        <w:t>parsing</w:t>
      </w:r>
      <w:proofErr w:type="spellEnd"/>
      <w:r>
        <w:t>, che ovviamente essendo molto grande non entra in Word).</w:t>
      </w:r>
    </w:p>
    <w:p w14:paraId="4EEB4E89" w14:textId="483D5D60" w:rsidR="00B22872" w:rsidRDefault="0070678D" w:rsidP="0070678D">
      <w:r>
        <w:t xml:space="preserve">Esempio parziale di un albero di </w:t>
      </w:r>
      <w:proofErr w:type="spellStart"/>
      <w:r>
        <w:t>parsing</w:t>
      </w:r>
      <w:proofErr w:type="spellEnd"/>
      <w:r>
        <w:t xml:space="preserve"> per l’individuo @I2@ nel file </w:t>
      </w:r>
      <w:proofErr w:type="spellStart"/>
      <w:r>
        <w:t>Sample.ged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092C7EC5" wp14:editId="3D4C79C9">
            <wp:extent cx="5274310" cy="1843405"/>
            <wp:effectExtent l="0" t="0" r="2540" b="444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658D" w14:textId="3740E058" w:rsidR="00C6554A" w:rsidRDefault="001E1C4E" w:rsidP="00C6554A">
      <w:pPr>
        <w:pStyle w:val="Titolo1"/>
      </w:pPr>
      <w:r>
        <w:t>Implementazione</w:t>
      </w:r>
    </w:p>
    <w:p w14:paraId="14249CDC" w14:textId="77777777" w:rsidR="00640B6E" w:rsidRDefault="00DB790E" w:rsidP="001E1C4E">
      <w:r>
        <w:t xml:space="preserve">Innanzitutto, inizialmente avevo scelto di usare un </w:t>
      </w:r>
      <w:proofErr w:type="spellStart"/>
      <w:r w:rsidR="00C30359">
        <w:t>visitor</w:t>
      </w:r>
      <w:proofErr w:type="spellEnd"/>
      <w:r w:rsidR="00C30359">
        <w:t xml:space="preserve"> anziché un </w:t>
      </w:r>
      <w:proofErr w:type="spellStart"/>
      <w:r w:rsidR="00C30359">
        <w:t>listener</w:t>
      </w:r>
      <w:proofErr w:type="spellEnd"/>
      <w:r w:rsidR="00C30359">
        <w:t xml:space="preserve"> durante la visita dell’albero perché potevo ridirigere a mio piacimento le visite dei nodi. Poi mi sono reso conto che </w:t>
      </w:r>
      <w:r w:rsidR="00640B6E">
        <w:t>per il</w:t>
      </w:r>
      <w:r w:rsidR="00C30359">
        <w:t xml:space="preserve"> mio scopo non serviva quindi ho deciso di rimodificare la classe da cui fare </w:t>
      </w:r>
      <w:proofErr w:type="spellStart"/>
      <w:r w:rsidR="0099792B">
        <w:t>o</w:t>
      </w:r>
      <w:r w:rsidR="00C30359">
        <w:t>verriding</w:t>
      </w:r>
      <w:proofErr w:type="spellEnd"/>
      <w:r w:rsidR="00C30359">
        <w:t xml:space="preserve"> e ho usato quindi un semplice </w:t>
      </w:r>
      <w:proofErr w:type="spellStart"/>
      <w:r w:rsidR="0099792B">
        <w:t>l</w:t>
      </w:r>
      <w:r w:rsidR="00C30359">
        <w:t>istener</w:t>
      </w:r>
      <w:proofErr w:type="spellEnd"/>
      <w:r w:rsidR="0099792B">
        <w:t>.</w:t>
      </w:r>
    </w:p>
    <w:p w14:paraId="6661DF72" w14:textId="7F51DABD" w:rsidR="0070678D" w:rsidRDefault="00640B6E" w:rsidP="001E1C4E">
      <w:r>
        <w:t xml:space="preserve">Il core dell’applicazione è proprio quando viene scoperta la grammatica, quindi quando entro nel metodo </w:t>
      </w:r>
      <w:proofErr w:type="spellStart"/>
      <w:r>
        <w:t>enterGedcom</w:t>
      </w:r>
      <w:proofErr w:type="spellEnd"/>
      <w:r>
        <w:t>(</w:t>
      </w:r>
      <w:proofErr w:type="spellStart"/>
      <w:r>
        <w:t>ctx</w:t>
      </w:r>
      <w:proofErr w:type="spellEnd"/>
      <w:r>
        <w:t xml:space="preserve">). Qui si inizializzano le mappe relative agli individui e alle famiglie presenti nella classe </w:t>
      </w:r>
      <w:proofErr w:type="spellStart"/>
      <w:r>
        <w:t>FamilyTree</w:t>
      </w:r>
      <w:proofErr w:type="spellEnd"/>
      <w:r w:rsidR="00636EA6">
        <w:t xml:space="preserve"> con un ciclo for visitando tutti i record presenti nel file</w:t>
      </w:r>
      <w:r>
        <w:t>. Vengono quindi aggiunti a</w:t>
      </w:r>
      <w:r w:rsidR="00636EA6">
        <w:t xml:space="preserve">d </w:t>
      </w:r>
      <w:proofErr w:type="spellStart"/>
      <w:r>
        <w:t>elements</w:t>
      </w:r>
      <w:proofErr w:type="spellEnd"/>
      <w:r>
        <w:t xml:space="preserve"> e families tutti</w:t>
      </w:r>
      <w:r w:rsidR="00636EA6">
        <w:t xml:space="preserve"> i codic</w:t>
      </w:r>
      <w:r w:rsidR="00255978">
        <w:t>i</w:t>
      </w:r>
      <w:r w:rsidR="00636EA6">
        <w:t xml:space="preserve"> degli Individui/Famiglie, in cui il </w:t>
      </w:r>
      <w:r>
        <w:t>record il cui livello è zero e il tag obbligatorio è rispettivamente “INDI”, per gli individui e “FAM” per le famiglie.</w:t>
      </w:r>
      <w:r w:rsidR="00C30359">
        <w:t xml:space="preserve"> </w:t>
      </w:r>
    </w:p>
    <w:p w14:paraId="7AF0F42D" w14:textId="6AEA6971" w:rsidR="00636EA6" w:rsidRDefault="00636EA6" w:rsidP="001E1C4E">
      <w:r>
        <w:t>Contemporaneamente, per ogni record visitato, vengono impostate le caratteristiche di ogni individuo</w:t>
      </w:r>
      <w:r w:rsidR="00255978">
        <w:t xml:space="preserve"> </w:t>
      </w:r>
      <w:r>
        <w:t>(</w:t>
      </w:r>
      <w:r w:rsidR="00255978">
        <w:t xml:space="preserve">nomi e cognomi se conosciuti, eventuali </w:t>
      </w:r>
      <w:r>
        <w:t xml:space="preserve">data </w:t>
      </w:r>
      <w:r w:rsidR="00255978">
        <w:t xml:space="preserve">e luogo </w:t>
      </w:r>
      <w:r>
        <w:t>di nascita,</w:t>
      </w:r>
      <w:r w:rsidR="00255978">
        <w:t xml:space="preserve"> data e luogo di morte, luogo di sepoltura, puntatori al padre e alla madre se conosciuti) e </w:t>
      </w:r>
      <w:r w:rsidR="00C5364A">
        <w:t>ogni</w:t>
      </w:r>
      <w:r w:rsidR="00255978">
        <w:t xml:space="preserve"> famiglia (eventuale data e luogo di Matrimonio, composizione di una famiglia).</w:t>
      </w:r>
    </w:p>
    <w:p w14:paraId="57C73FA2" w14:textId="77777777" w:rsidR="00255978" w:rsidRDefault="00255978" w:rsidP="001E1C4E"/>
    <w:p w14:paraId="6CEACB3D" w14:textId="2FAD1CC1" w:rsidR="00C6554A" w:rsidRDefault="001E1C4E" w:rsidP="00255978">
      <w:r>
        <w:lastRenderedPageBreak/>
        <w:t>Per ottenere</w:t>
      </w:r>
      <w:r w:rsidR="00255978">
        <w:t xml:space="preserve"> poi</w:t>
      </w:r>
      <w:r>
        <w:t xml:space="preserve"> tutti gli individui ho letto nell’ultima riga del file la richiesta, che può essere o di tipo ANCE o DESC</w:t>
      </w:r>
      <w:r w:rsidR="00F37512">
        <w:t xml:space="preserve">, quando visito la regola </w:t>
      </w:r>
      <w:proofErr w:type="spellStart"/>
      <w:r w:rsidR="00F37512">
        <w:t>enterRequest</w:t>
      </w:r>
      <w:proofErr w:type="spellEnd"/>
      <w:r w:rsidR="00F37512">
        <w:t>(</w:t>
      </w:r>
      <w:proofErr w:type="spellStart"/>
      <w:r w:rsidR="00F37512">
        <w:t>ctx</w:t>
      </w:r>
      <w:proofErr w:type="spellEnd"/>
      <w:r w:rsidR="00F37512">
        <w:t>)</w:t>
      </w:r>
      <w:r>
        <w:t>. Mi sono servito poi di un insieme generico Set&lt;</w:t>
      </w:r>
      <w:proofErr w:type="spellStart"/>
      <w:r>
        <w:t>String</w:t>
      </w:r>
      <w:proofErr w:type="spellEnd"/>
      <w:r>
        <w:t>&gt; contenente tutti i codici degli individui risultanti dalla visita del file</w:t>
      </w:r>
      <w:r w:rsidR="00B22872">
        <w:t xml:space="preserve"> dopo aver preso la richiesta e chiamato i metodi </w:t>
      </w:r>
      <w:proofErr w:type="spellStart"/>
      <w:proofErr w:type="gramStart"/>
      <w:r w:rsidR="00B22872">
        <w:t>getAncestorOf</w:t>
      </w:r>
      <w:proofErr w:type="spellEnd"/>
      <w:r w:rsidR="00B22872">
        <w:t>(</w:t>
      </w:r>
      <w:proofErr w:type="spellStart"/>
      <w:proofErr w:type="gramEnd"/>
      <w:r w:rsidR="00B22872">
        <w:t>Individual</w:t>
      </w:r>
      <w:proofErr w:type="spellEnd"/>
      <w:r w:rsidR="00B22872">
        <w:t xml:space="preserve"> i) o </w:t>
      </w:r>
      <w:proofErr w:type="spellStart"/>
      <w:r w:rsidR="00B22872">
        <w:t>getDescendantOf</w:t>
      </w:r>
      <w:proofErr w:type="spellEnd"/>
      <w:r w:rsidR="00B22872">
        <w:t>(</w:t>
      </w:r>
      <w:proofErr w:type="spellStart"/>
      <w:r w:rsidR="00B22872">
        <w:t>Individual</w:t>
      </w:r>
      <w:proofErr w:type="spellEnd"/>
      <w:r w:rsidR="00B22872">
        <w:t xml:space="preserve"> i), sempre a seconda del tipo di richiesta del file e poi li ho stampati a video</w:t>
      </w:r>
      <w:r w:rsidR="00F37512">
        <w:t xml:space="preserve"> quando la grammatica viene chiusa con </w:t>
      </w:r>
      <w:proofErr w:type="spellStart"/>
      <w:r w:rsidR="00F37512">
        <w:t>exitGedcom</w:t>
      </w:r>
      <w:proofErr w:type="spellEnd"/>
      <w:r w:rsidR="00F37512">
        <w:t>(</w:t>
      </w:r>
      <w:proofErr w:type="spellStart"/>
      <w:r w:rsidR="00F37512">
        <w:t>ctx</w:t>
      </w:r>
      <w:proofErr w:type="spellEnd"/>
      <w:r w:rsidR="00F37512">
        <w:t>)</w:t>
      </w:r>
      <w:r w:rsidR="00B22872">
        <w:t>.</w:t>
      </w:r>
    </w:p>
    <w:p w14:paraId="1DC63C78" w14:textId="1E045EAC" w:rsidR="00F61F7E" w:rsidRDefault="00D3335E" w:rsidP="00255978">
      <w:r>
        <w:t>Parti più importanti dell’</w:t>
      </w:r>
      <w:proofErr w:type="spellStart"/>
      <w:r>
        <w:t>enterGedcom</w:t>
      </w:r>
      <w:proofErr w:type="spellEnd"/>
      <w:r>
        <w:t>(</w:t>
      </w:r>
      <w:proofErr w:type="spellStart"/>
      <w:r>
        <w:t>ctx</w:t>
      </w:r>
      <w:proofErr w:type="spellEnd"/>
      <w:r>
        <w:t>):</w:t>
      </w:r>
    </w:p>
    <w:p w14:paraId="28B0BF35" w14:textId="4C267F11" w:rsidR="00D3335E" w:rsidRDefault="00C474FF" w:rsidP="00255978">
      <w:r>
        <w:rPr>
          <w:noProof/>
        </w:rPr>
        <w:drawing>
          <wp:inline distT="0" distB="0" distL="0" distR="0" wp14:anchorId="4F1062BC" wp14:editId="2129D8DB">
            <wp:extent cx="5318760" cy="2910840"/>
            <wp:effectExtent l="0" t="0" r="0" b="381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79E1" w14:textId="23997592" w:rsidR="003F28AC" w:rsidRDefault="003F28AC" w:rsidP="00255978">
      <w:r>
        <w:rPr>
          <w:noProof/>
        </w:rPr>
        <w:drawing>
          <wp:inline distT="0" distB="0" distL="0" distR="0" wp14:anchorId="71EEFFC9" wp14:editId="5F63320F">
            <wp:extent cx="5318760" cy="3855720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E71D" w14:textId="208181FE" w:rsidR="00C6554A" w:rsidRPr="00D5413C" w:rsidRDefault="001E1C4E" w:rsidP="001E1C4E">
      <w:pPr>
        <w:pStyle w:val="Titolo1"/>
      </w:pPr>
      <w:r>
        <w:lastRenderedPageBreak/>
        <w:t>Testing</w:t>
      </w:r>
    </w:p>
    <w:p w14:paraId="12B58AC2" w14:textId="488CA1D3" w:rsidR="00D71AE6" w:rsidRPr="00F456DB" w:rsidRDefault="00F61F7E" w:rsidP="00F61F7E">
      <w:pPr>
        <w:rPr>
          <w:u w:val="single"/>
        </w:rPr>
      </w:pPr>
      <w:r>
        <w:t xml:space="preserve">Si è passato infine all’ultima fase, quella di testing, dove si allegano i vari </w:t>
      </w:r>
      <w:proofErr w:type="spellStart"/>
      <w:r>
        <w:t>screenshots</w:t>
      </w:r>
      <w:proofErr w:type="spellEnd"/>
      <w:r>
        <w:t xml:space="preserve"> dei file </w:t>
      </w:r>
      <w:proofErr w:type="spellStart"/>
      <w:r>
        <w:t>EsempioRossi.ged</w:t>
      </w:r>
      <w:proofErr w:type="spellEnd"/>
      <w:r>
        <w:t xml:space="preserve"> e </w:t>
      </w:r>
      <w:proofErr w:type="spellStart"/>
      <w:r>
        <w:t>Sample.ged</w:t>
      </w:r>
      <w:proofErr w:type="spellEnd"/>
      <w:r>
        <w:t>.</w:t>
      </w:r>
      <w:r w:rsidR="00084A97">
        <w:t xml:space="preserve"> Inoltre</w:t>
      </w:r>
      <w:r w:rsidR="00F456DB">
        <w:t>,</w:t>
      </w:r>
      <w:r w:rsidR="00084A97">
        <w:t xml:space="preserve"> ho aggiunto un ulteriore file </w:t>
      </w:r>
      <w:proofErr w:type="spellStart"/>
      <w:r w:rsidR="00084A97">
        <w:t>Gedcom</w:t>
      </w:r>
      <w:proofErr w:type="spellEnd"/>
      <w:r w:rsidR="00084A97">
        <w:t xml:space="preserve"> riguardante la famiglia dei </w:t>
      </w:r>
      <w:proofErr w:type="spellStart"/>
      <w:r w:rsidR="00084A97">
        <w:t>Sayan</w:t>
      </w:r>
      <w:proofErr w:type="spellEnd"/>
      <w:r w:rsidR="00084A97">
        <w:t xml:space="preserve"> del manga “</w:t>
      </w:r>
      <w:r w:rsidR="00084A97" w:rsidRPr="00F456DB">
        <w:rPr>
          <w:b/>
          <w:bCs/>
        </w:rPr>
        <w:t>Dragon Ball</w:t>
      </w:r>
      <w:r w:rsidR="00084A97">
        <w:t>”.</w:t>
      </w:r>
    </w:p>
    <w:p w14:paraId="4CD6752C" w14:textId="5EEC1723" w:rsidR="00D71AE6" w:rsidRDefault="00084A97" w:rsidP="00F61F7E">
      <w:proofErr w:type="spellStart"/>
      <w:r w:rsidRPr="00F456DB">
        <w:rPr>
          <w:b/>
          <w:bCs/>
        </w:rPr>
        <w:t>EsempioRossi.ged</w:t>
      </w:r>
      <w:proofErr w:type="spellEnd"/>
      <w:r>
        <w:t xml:space="preserve"> </w:t>
      </w:r>
      <w:r>
        <w:sym w:font="Wingdings" w:char="F0E0"/>
      </w:r>
      <w:r w:rsidR="00D71AE6">
        <w:t>Richiesta = 0 ANCE @I322382377075@</w:t>
      </w:r>
    </w:p>
    <w:p w14:paraId="157D58C0" w14:textId="696827E7" w:rsidR="00D71AE6" w:rsidRDefault="00D71AE6" w:rsidP="00F61F7E">
      <w:r>
        <w:rPr>
          <w:noProof/>
        </w:rPr>
        <w:drawing>
          <wp:inline distT="0" distB="0" distL="0" distR="0" wp14:anchorId="64923DEA" wp14:editId="32B4C489">
            <wp:extent cx="6087957" cy="2834640"/>
            <wp:effectExtent l="0" t="0" r="8255" b="381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729" cy="283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F7E">
        <w:t xml:space="preserve"> </w:t>
      </w:r>
    </w:p>
    <w:p w14:paraId="5BCFC5F9" w14:textId="4CEAC15D" w:rsidR="009D4100" w:rsidRDefault="009D4100" w:rsidP="00F61F7E"/>
    <w:p w14:paraId="6508F9CE" w14:textId="77777777" w:rsidR="009D4100" w:rsidRDefault="009D4100" w:rsidP="00F61F7E"/>
    <w:p w14:paraId="1BC4C08D" w14:textId="542DCB5F" w:rsidR="00D71AE6" w:rsidRDefault="00084A97" w:rsidP="00F61F7E">
      <w:proofErr w:type="spellStart"/>
      <w:r w:rsidRPr="00F456DB">
        <w:rPr>
          <w:b/>
          <w:bCs/>
        </w:rPr>
        <w:t>EsempioRossi.ged</w:t>
      </w:r>
      <w:proofErr w:type="spellEnd"/>
      <w:r>
        <w:t xml:space="preserve"> </w:t>
      </w:r>
      <w:r>
        <w:sym w:font="Wingdings" w:char="F0E0"/>
      </w:r>
      <w:r w:rsidR="00D71AE6">
        <w:t>Richiesta = 0 DESC @I322381934457@</w:t>
      </w:r>
    </w:p>
    <w:p w14:paraId="624CDE1B" w14:textId="16BC6E58" w:rsidR="00D71AE6" w:rsidRDefault="00D71AE6" w:rsidP="00F61F7E">
      <w:r>
        <w:rPr>
          <w:noProof/>
        </w:rPr>
        <w:drawing>
          <wp:inline distT="0" distB="0" distL="0" distR="0" wp14:anchorId="30477226" wp14:editId="0BB9C459">
            <wp:extent cx="6035040" cy="3086100"/>
            <wp:effectExtent l="0" t="0" r="381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759" cy="3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E31C" w14:textId="55D28B67" w:rsidR="00D71AE6" w:rsidRDefault="00D71AE6" w:rsidP="00F61F7E"/>
    <w:p w14:paraId="7398D0BC" w14:textId="77777777" w:rsidR="00F456DB" w:rsidRDefault="00084A97" w:rsidP="00F61F7E">
      <w:proofErr w:type="spellStart"/>
      <w:r w:rsidRPr="00F456DB">
        <w:rPr>
          <w:b/>
          <w:bCs/>
        </w:rPr>
        <w:lastRenderedPageBreak/>
        <w:t>Sample.ged</w:t>
      </w:r>
      <w:proofErr w:type="spellEnd"/>
      <w:r>
        <w:t xml:space="preserve"> </w:t>
      </w:r>
      <w:r>
        <w:sym w:font="Wingdings" w:char="F0E0"/>
      </w:r>
      <w:r w:rsidR="00D71AE6">
        <w:t>Richiesta = 0 DESC @I1@</w:t>
      </w:r>
    </w:p>
    <w:p w14:paraId="6D700831" w14:textId="70727FAC" w:rsidR="009D4100" w:rsidRDefault="00D71AE6" w:rsidP="00F61F7E">
      <w:r>
        <w:rPr>
          <w:noProof/>
        </w:rPr>
        <w:drawing>
          <wp:inline distT="0" distB="0" distL="0" distR="0" wp14:anchorId="34C03BA2" wp14:editId="0E826B60">
            <wp:extent cx="5999018" cy="2943860"/>
            <wp:effectExtent l="0" t="0" r="1905" b="889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268" cy="294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319C" w14:textId="1D17DBFB" w:rsidR="00084A97" w:rsidRDefault="00084A97" w:rsidP="00F61F7E"/>
    <w:p w14:paraId="31DDBC97" w14:textId="77777777" w:rsidR="00084A97" w:rsidRPr="00F456DB" w:rsidRDefault="00084A97" w:rsidP="00F61F7E">
      <w:pPr>
        <w:rPr>
          <w:b/>
          <w:bCs/>
        </w:rPr>
      </w:pPr>
    </w:p>
    <w:p w14:paraId="375EE967" w14:textId="7ABCA39D" w:rsidR="00084A97" w:rsidRDefault="00084A97" w:rsidP="00F61F7E">
      <w:proofErr w:type="spellStart"/>
      <w:r w:rsidRPr="00F456DB">
        <w:rPr>
          <w:b/>
          <w:bCs/>
        </w:rPr>
        <w:t>DragonBall.ged</w:t>
      </w:r>
      <w:proofErr w:type="spellEnd"/>
      <w:r>
        <w:t xml:space="preserve"> </w:t>
      </w:r>
      <w:r>
        <w:sym w:font="Wingdings" w:char="F0E0"/>
      </w:r>
      <w:r>
        <w:t xml:space="preserve"> 0 ANCE @I12@ (</w:t>
      </w:r>
      <w:proofErr w:type="spellStart"/>
      <w:r>
        <w:t>Gothen</w:t>
      </w:r>
      <w:proofErr w:type="spellEnd"/>
      <w:r>
        <w:t>)</w:t>
      </w:r>
    </w:p>
    <w:p w14:paraId="776C0D65" w14:textId="5B141245" w:rsidR="00084A97" w:rsidRDefault="00084A97" w:rsidP="00F61F7E">
      <w:r>
        <w:rPr>
          <w:noProof/>
        </w:rPr>
        <w:drawing>
          <wp:inline distT="0" distB="0" distL="0" distR="0" wp14:anchorId="2C0DBBE2" wp14:editId="0C8AB9E6">
            <wp:extent cx="6108706" cy="3131127"/>
            <wp:effectExtent l="0" t="0" r="635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793" cy="314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2BA7" w14:textId="394058B2" w:rsidR="00084A97" w:rsidRDefault="00084A97" w:rsidP="00F61F7E"/>
    <w:p w14:paraId="0D82649A" w14:textId="0FEC4307" w:rsidR="009D4100" w:rsidRDefault="00084A97" w:rsidP="00084A97">
      <w:r>
        <w:t xml:space="preserve"> PROGETTO DISPONIBIL</w:t>
      </w:r>
      <w:r w:rsidR="00F456DB">
        <w:t>E ANCHE IN:</w:t>
      </w:r>
      <w:r>
        <w:t xml:space="preserve"> </w:t>
      </w:r>
      <w:hyperlink r:id="rId16" w:history="1">
        <w:proofErr w:type="spellStart"/>
        <w:r w:rsidR="009D4100" w:rsidRPr="009D4100">
          <w:rPr>
            <w:rStyle w:val="Collegamentoipertestuale"/>
            <w:highlight w:val="cyan"/>
          </w:rPr>
          <w:t>ProjectLC</w:t>
        </w:r>
        <w:proofErr w:type="spellEnd"/>
      </w:hyperlink>
    </w:p>
    <w:p w14:paraId="424D6F13" w14:textId="2FAB0AEA" w:rsidR="009D4100" w:rsidRPr="00F456DB" w:rsidRDefault="009D4100" w:rsidP="00F61F7E">
      <w:pPr>
        <w:rPr>
          <w:u w:val="single"/>
        </w:rPr>
      </w:pPr>
    </w:p>
    <w:p w14:paraId="4FCE72C5" w14:textId="005B0350" w:rsidR="009D4100" w:rsidRDefault="009D4100" w:rsidP="00F61F7E">
      <w:r>
        <w:rPr>
          <w:noProof/>
        </w:rPr>
        <w:lastRenderedPageBreak/>
        <w:drawing>
          <wp:inline distT="0" distB="0" distL="0" distR="0" wp14:anchorId="3E9AC9A3" wp14:editId="051511EB">
            <wp:extent cx="5734863" cy="3595254"/>
            <wp:effectExtent l="0" t="0" r="0" b="5715"/>
            <wp:docPr id="8" name="Immagine 8" descr="Disney Film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sney Film Projec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076" cy="360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C664D" w14:textId="0A5D7D48" w:rsidR="009D4100" w:rsidRDefault="009D4100" w:rsidP="00F61F7E"/>
    <w:p w14:paraId="3F9BD673" w14:textId="587EC275" w:rsidR="009D4100" w:rsidRDefault="009D4100" w:rsidP="00F61F7E"/>
    <w:p w14:paraId="036FC39C" w14:textId="101C6AA6" w:rsidR="009D4100" w:rsidRDefault="009D4100" w:rsidP="00F61F7E"/>
    <w:sectPr w:rsidR="009D4100" w:rsidSect="0089714F">
      <w:footerReference w:type="default" r:id="rId18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F342C" w14:textId="77777777" w:rsidR="005C4F19" w:rsidRDefault="005C4F19" w:rsidP="00C6554A">
      <w:pPr>
        <w:spacing w:before="0" w:after="0" w:line="240" w:lineRule="auto"/>
      </w:pPr>
      <w:r>
        <w:separator/>
      </w:r>
    </w:p>
  </w:endnote>
  <w:endnote w:type="continuationSeparator" w:id="0">
    <w:p w14:paraId="4C19DD69" w14:textId="77777777" w:rsidR="005C4F19" w:rsidRDefault="005C4F19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FD833" w14:textId="77777777" w:rsidR="002163EE" w:rsidRDefault="00ED7C44">
    <w:pPr>
      <w:pStyle w:val="Pidipagina"/>
      <w:rPr>
        <w:noProof/>
      </w:rPr>
    </w:pPr>
    <w:r>
      <w:rPr>
        <w:noProof/>
        <w:lang w:bidi="it-IT"/>
      </w:rPr>
      <w:t xml:space="preserve">Pagina </w:t>
    </w:r>
    <w:r>
      <w:rPr>
        <w:noProof/>
        <w:lang w:bidi="it-IT"/>
      </w:rPr>
      <w:fldChar w:fldCharType="begin"/>
    </w:r>
    <w:r>
      <w:rPr>
        <w:noProof/>
        <w:lang w:bidi="it-IT"/>
      </w:rPr>
      <w:instrText xml:space="preserve"> PAGE  \* Arabic  \* MERGEFORMAT </w:instrText>
    </w:r>
    <w:r>
      <w:rPr>
        <w:noProof/>
        <w:lang w:bidi="it-IT"/>
      </w:rPr>
      <w:fldChar w:fldCharType="separate"/>
    </w:r>
    <w:r w:rsidR="0089714F">
      <w:rPr>
        <w:noProof/>
        <w:lang w:bidi="it-IT"/>
      </w:rPr>
      <w:t>1</w:t>
    </w:r>
    <w:r>
      <w:rPr>
        <w:noProof/>
        <w:lang w:bidi="it-I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582BF" w14:textId="77777777" w:rsidR="005C4F19" w:rsidRDefault="005C4F19" w:rsidP="00C6554A">
      <w:pPr>
        <w:spacing w:before="0" w:after="0" w:line="240" w:lineRule="auto"/>
      </w:pPr>
      <w:r>
        <w:separator/>
      </w:r>
    </w:p>
  </w:footnote>
  <w:footnote w:type="continuationSeparator" w:id="0">
    <w:p w14:paraId="3885ED2E" w14:textId="77777777" w:rsidR="005C4F19" w:rsidRDefault="005C4F19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Puntoelenco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95177004">
    <w:abstractNumId w:val="9"/>
  </w:num>
  <w:num w:numId="2" w16cid:durableId="671297537">
    <w:abstractNumId w:val="8"/>
  </w:num>
  <w:num w:numId="3" w16cid:durableId="656962073">
    <w:abstractNumId w:val="8"/>
  </w:num>
  <w:num w:numId="4" w16cid:durableId="1124890450">
    <w:abstractNumId w:val="9"/>
  </w:num>
  <w:num w:numId="5" w16cid:durableId="84811190">
    <w:abstractNumId w:val="12"/>
  </w:num>
  <w:num w:numId="6" w16cid:durableId="2079476156">
    <w:abstractNumId w:val="10"/>
  </w:num>
  <w:num w:numId="7" w16cid:durableId="769356370">
    <w:abstractNumId w:val="11"/>
  </w:num>
  <w:num w:numId="8" w16cid:durableId="1727101346">
    <w:abstractNumId w:val="7"/>
  </w:num>
  <w:num w:numId="9" w16cid:durableId="1215266149">
    <w:abstractNumId w:val="6"/>
  </w:num>
  <w:num w:numId="10" w16cid:durableId="348339149">
    <w:abstractNumId w:val="5"/>
  </w:num>
  <w:num w:numId="11" w16cid:durableId="108284101">
    <w:abstractNumId w:val="4"/>
  </w:num>
  <w:num w:numId="12" w16cid:durableId="952632481">
    <w:abstractNumId w:val="3"/>
  </w:num>
  <w:num w:numId="13" w16cid:durableId="1220246260">
    <w:abstractNumId w:val="2"/>
  </w:num>
  <w:num w:numId="14" w16cid:durableId="2031833944">
    <w:abstractNumId w:val="1"/>
  </w:num>
  <w:num w:numId="15" w16cid:durableId="524826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3B8"/>
    <w:rsid w:val="000149B2"/>
    <w:rsid w:val="00084A97"/>
    <w:rsid w:val="000E66F8"/>
    <w:rsid w:val="001D0223"/>
    <w:rsid w:val="001E1C4E"/>
    <w:rsid w:val="002554CD"/>
    <w:rsid w:val="00255978"/>
    <w:rsid w:val="00293B83"/>
    <w:rsid w:val="002B4294"/>
    <w:rsid w:val="002E51F5"/>
    <w:rsid w:val="00333D0D"/>
    <w:rsid w:val="0038459C"/>
    <w:rsid w:val="003F28AC"/>
    <w:rsid w:val="004C049F"/>
    <w:rsid w:val="005000E2"/>
    <w:rsid w:val="005C4F19"/>
    <w:rsid w:val="005F3DBA"/>
    <w:rsid w:val="00636EA6"/>
    <w:rsid w:val="00640B6E"/>
    <w:rsid w:val="006A3CE7"/>
    <w:rsid w:val="0070678D"/>
    <w:rsid w:val="007333B8"/>
    <w:rsid w:val="00890DD0"/>
    <w:rsid w:val="0089714F"/>
    <w:rsid w:val="008C65CB"/>
    <w:rsid w:val="0099792B"/>
    <w:rsid w:val="009D4100"/>
    <w:rsid w:val="00AD6A2F"/>
    <w:rsid w:val="00B22872"/>
    <w:rsid w:val="00B41B3A"/>
    <w:rsid w:val="00B81C10"/>
    <w:rsid w:val="00C30359"/>
    <w:rsid w:val="00C474FF"/>
    <w:rsid w:val="00C5364A"/>
    <w:rsid w:val="00C6554A"/>
    <w:rsid w:val="00C8257B"/>
    <w:rsid w:val="00CE1AB8"/>
    <w:rsid w:val="00D1531C"/>
    <w:rsid w:val="00D3335E"/>
    <w:rsid w:val="00D5165E"/>
    <w:rsid w:val="00D71AE6"/>
    <w:rsid w:val="00DB790E"/>
    <w:rsid w:val="00ED7C44"/>
    <w:rsid w:val="00F37512"/>
    <w:rsid w:val="00F456DB"/>
    <w:rsid w:val="00F61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148F95"/>
  <w15:chartTrackingRefBased/>
  <w15:docId w15:val="{E6835EC7-9E4A-4722-85A1-3FBCD7D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it-I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33D0D"/>
  </w:style>
  <w:style w:type="paragraph" w:styleId="Titolo1">
    <w:name w:val="heading 1"/>
    <w:basedOn w:val="Normale"/>
    <w:next w:val="Normale"/>
    <w:link w:val="Titolo1Carattere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zionidicontatto">
    <w:name w:val="Informazioni di contatto"/>
    <w:basedOn w:val="Normale"/>
    <w:uiPriority w:val="4"/>
    <w:qFormat/>
    <w:rsid w:val="00C6554A"/>
    <w:pPr>
      <w:spacing w:before="0" w:after="0"/>
      <w:jc w:val="center"/>
    </w:pPr>
  </w:style>
  <w:style w:type="paragraph" w:styleId="Puntoelenco">
    <w:name w:val="List Bullet"/>
    <w:basedOn w:val="Normale"/>
    <w:uiPriority w:val="10"/>
    <w:unhideWhenUsed/>
    <w:qFormat/>
    <w:rsid w:val="00C6554A"/>
    <w:pPr>
      <w:numPr>
        <w:numId w:val="4"/>
      </w:numPr>
    </w:pPr>
  </w:style>
  <w:style w:type="paragraph" w:styleId="Titolo">
    <w:name w:val="Title"/>
    <w:basedOn w:val="Normale"/>
    <w:link w:val="TitoloCarattere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oloCarattere">
    <w:name w:val="Titolo Carattere"/>
    <w:basedOn w:val="Carpredefinitoparagrafo"/>
    <w:link w:val="Tito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ttotitolo">
    <w:name w:val="Subtitle"/>
    <w:basedOn w:val="Normale"/>
    <w:link w:val="SottotitoloCarattere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ttotitoloCarattere">
    <w:name w:val="Sottotitolo Carattere"/>
    <w:basedOn w:val="Carpredefinitoparagrafo"/>
    <w:link w:val="Sottotito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dipagina">
    <w:name w:val="footer"/>
    <w:basedOn w:val="Normale"/>
    <w:link w:val="PidipaginaCarattere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6554A"/>
    <w:rPr>
      <w:caps/>
    </w:rPr>
  </w:style>
  <w:style w:type="paragraph" w:customStyle="1" w:styleId="Foto">
    <w:name w:val="Foto"/>
    <w:basedOn w:val="Normale"/>
    <w:uiPriority w:val="1"/>
    <w:qFormat/>
    <w:rsid w:val="00C6554A"/>
    <w:pPr>
      <w:spacing w:before="0" w:after="0" w:line="240" w:lineRule="auto"/>
      <w:jc w:val="center"/>
    </w:pPr>
  </w:style>
  <w:style w:type="paragraph" w:styleId="Intestazione">
    <w:name w:val="header"/>
    <w:basedOn w:val="Normale"/>
    <w:link w:val="IntestazioneCarattere"/>
    <w:uiPriority w:val="99"/>
    <w:unhideWhenUsed/>
    <w:rsid w:val="00C6554A"/>
    <w:pPr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Numeroelenco">
    <w:name w:val="List Number"/>
    <w:basedOn w:val="Normale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C6554A"/>
    <w:rPr>
      <w:i/>
      <w:iCs/>
      <w:color w:val="007789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6554A"/>
    <w:rPr>
      <w:rFonts w:ascii="Segoe UI" w:hAnsi="Segoe UI" w:cs="Segoe UI"/>
      <w:szCs w:val="18"/>
    </w:rPr>
  </w:style>
  <w:style w:type="paragraph" w:styleId="Testodelblocco">
    <w:name w:val="Block Text"/>
    <w:basedOn w:val="Normale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C6554A"/>
    <w:rPr>
      <w:szCs w:val="16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C6554A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C6554A"/>
    <w:rPr>
      <w:sz w:val="22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C6554A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C6554A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C6554A"/>
    <w:rPr>
      <w:b/>
      <w:bCs/>
      <w:szCs w:val="20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C6554A"/>
    <w:rPr>
      <w:rFonts w:ascii="Segoe UI" w:hAnsi="Segoe UI" w:cs="Segoe UI"/>
      <w:szCs w:val="16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C6554A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6554A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6554A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C6554A"/>
    <w:rPr>
      <w:color w:val="835D00" w:themeColor="accent3" w:themeShade="80"/>
      <w:u w:val="single"/>
    </w:rPr>
  </w:style>
  <w:style w:type="paragraph" w:styleId="Testomacro">
    <w:name w:val="macro"/>
    <w:link w:val="TestomacroCarattere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C6554A"/>
    <w:rPr>
      <w:rFonts w:ascii="Consolas" w:hAnsi="Consolas"/>
      <w:szCs w:val="20"/>
    </w:rPr>
  </w:style>
  <w:style w:type="character" w:styleId="Testosegnaposto">
    <w:name w:val="Placeholder Text"/>
    <w:basedOn w:val="Carpredefinitoparagrafo"/>
    <w:uiPriority w:val="99"/>
    <w:semiHidden/>
    <w:rsid w:val="00C6554A"/>
    <w:rPr>
      <w:color w:val="595959" w:themeColor="text1" w:themeTint="A6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C6554A"/>
    <w:rPr>
      <w:rFonts w:ascii="Consolas" w:hAnsi="Consolas"/>
      <w:szCs w:val="21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Menzionenonrisolta">
    <w:name w:val="Unresolved Mention"/>
    <w:basedOn w:val="Carpredefinitoparagrafo"/>
    <w:uiPriority w:val="99"/>
    <w:semiHidden/>
    <w:unhideWhenUsed/>
    <w:rsid w:val="009D41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hyperlink" Target="https://github.com/FrancescoChiocchi8/ProjectLC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chio\AppData\Roaming\Microsoft\Templates\Tesina%20con%20f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5AD9B-64F2-44DC-84BC-15090D9F5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 con foto</Template>
  <TotalTime>177</TotalTime>
  <Pages>6</Pages>
  <Words>484</Words>
  <Characters>2761</Characters>
  <Application>Microsoft Office Word</Application>
  <DocSecurity>0</DocSecurity>
  <Lines>23</Lines>
  <Paragraphs>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chiocchi</dc:creator>
  <cp:keywords/>
  <dc:description/>
  <cp:lastModifiedBy>francesco chiocchi</cp:lastModifiedBy>
  <cp:revision>8</cp:revision>
  <dcterms:created xsi:type="dcterms:W3CDTF">2022-06-19T21:21:00Z</dcterms:created>
  <dcterms:modified xsi:type="dcterms:W3CDTF">2022-06-20T10:59:00Z</dcterms:modified>
</cp:coreProperties>
</file>